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1440"/>
      </w:tblGrid>
      <w:tr w:rsidR="007378F1" w14:paraId="28817B1F" w14:textId="77777777" w:rsidTr="007378F1">
        <w:tc>
          <w:tcPr>
            <w:tcW w:w="7920" w:type="dxa"/>
            <w:shd w:val="clear" w:color="auto" w:fill="2B579A" w:themeFill="accent5"/>
          </w:tcPr>
          <w:p w14:paraId="6F9068A8" w14:textId="7965CEB0" w:rsidR="007378F1" w:rsidRPr="0026504D" w:rsidRDefault="00455D3A" w:rsidP="007378F1">
            <w:pPr>
              <w:pStyle w:val="Title"/>
            </w:pPr>
            <w:r>
              <w:t xml:space="preserve">Assignments </w:t>
            </w:r>
            <w:r w:rsidR="00B0521C">
              <w:t>2</w:t>
            </w:r>
          </w:p>
          <w:p w14:paraId="2B643541" w14:textId="3BA050D9" w:rsidR="00455D3A" w:rsidRPr="00455D3A" w:rsidRDefault="00455D3A" w:rsidP="00455D3A">
            <w:pPr>
              <w:pStyle w:val="Subtitle"/>
              <w:rPr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 w:rsidR="00B0521C">
              <w:rPr>
                <w:b/>
                <w:bCs/>
              </w:rPr>
              <w:t>Dashboard Layout</w:t>
            </w:r>
            <w:r>
              <w:rPr>
                <w:b/>
                <w:bCs/>
              </w:rPr>
              <w:t xml:space="preserve"> Using HTML and CSS</w:t>
            </w:r>
            <w:r w:rsidRPr="00455D3A">
              <w:t>.</w:t>
            </w:r>
          </w:p>
          <w:p w14:paraId="120BECEB" w14:textId="0E3A092A" w:rsidR="007378F1" w:rsidRDefault="007378F1" w:rsidP="007378F1">
            <w:pPr>
              <w:pStyle w:val="Subtitle"/>
            </w:pPr>
          </w:p>
        </w:tc>
        <w:tc>
          <w:tcPr>
            <w:tcW w:w="1440" w:type="dxa"/>
            <w:shd w:val="clear" w:color="auto" w:fill="2B579A" w:themeFill="accent5"/>
            <w:vAlign w:val="bottom"/>
          </w:tcPr>
          <w:p w14:paraId="6E8CBED2" w14:textId="157A627B" w:rsidR="007378F1" w:rsidRDefault="007378F1" w:rsidP="007378F1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  <w:jc w:val="right"/>
            </w:pPr>
          </w:p>
        </w:tc>
      </w:tr>
    </w:tbl>
    <w:p w14:paraId="64DB8169" w14:textId="7088211A" w:rsidR="0026484A" w:rsidRPr="0026504D" w:rsidRDefault="0026484A" w:rsidP="0026504D">
      <w:pPr>
        <w:pStyle w:val="Heading1"/>
      </w:pPr>
    </w:p>
    <w:p w14:paraId="276FD4A9" w14:textId="35C3054E" w:rsidR="003178D1" w:rsidRDefault="00B0521C" w:rsidP="00455D3A">
      <w:r>
        <w:t>B</w:t>
      </w:r>
      <w:r w:rsidRPr="00B0521C">
        <w:t xml:space="preserve">uild a </w:t>
      </w:r>
      <w:r w:rsidRPr="00B0521C">
        <w:rPr>
          <w:b/>
          <w:bCs/>
        </w:rPr>
        <w:t>Dashboard Layout assignment</w:t>
      </w:r>
      <w:r w:rsidRPr="00B0521C">
        <w:t xml:space="preserve"> header on top, sidebar as the navigation spine, and content as the main stage.</w:t>
      </w:r>
    </w:p>
    <w:p w14:paraId="21EE2CFA" w14:textId="7A6BD4CD" w:rsidR="003178D1" w:rsidRDefault="003178D1" w:rsidP="00455D3A">
      <w:pPr>
        <w:rPr>
          <w:rFonts w:asciiTheme="majorHAnsi" w:hAnsiTheme="majorHAnsi" w:cstheme="majorHAnsi"/>
          <w:b/>
          <w:bCs/>
          <w:color w:val="2E74B5" w:themeColor="accent1" w:themeShade="BF"/>
          <w:sz w:val="48"/>
          <w:szCs w:val="48"/>
          <w:u w:val="single"/>
        </w:rPr>
      </w:pPr>
      <w:r w:rsidRPr="003178D1">
        <w:rPr>
          <w:rFonts w:asciiTheme="majorHAnsi" w:hAnsiTheme="majorHAnsi" w:cstheme="majorHAnsi"/>
          <w:b/>
          <w:bCs/>
          <w:color w:val="2E74B5" w:themeColor="accent1" w:themeShade="BF"/>
          <w:sz w:val="48"/>
          <w:szCs w:val="48"/>
          <w:u w:val="single"/>
        </w:rPr>
        <w:t>Task Overview</w:t>
      </w:r>
    </w:p>
    <w:p w14:paraId="23095663" w14:textId="040252CC" w:rsidR="003178D1" w:rsidRDefault="003178D1" w:rsidP="00455D3A">
      <w:pPr>
        <w:rPr>
          <w:rFonts w:cstheme="minorHAnsi"/>
          <w:color w:val="171717" w:themeColor="background2" w:themeShade="1A"/>
        </w:rPr>
      </w:pPr>
      <w:r w:rsidRPr="003178D1">
        <w:rPr>
          <w:rFonts w:cstheme="minorHAnsi"/>
          <w:color w:val="171717" w:themeColor="background2" w:themeShade="1A"/>
        </w:rPr>
        <w:t>Students must design and develop a single-page profile UI that includes</w:t>
      </w:r>
    </w:p>
    <w:p w14:paraId="653B15EC" w14:textId="62836A75" w:rsidR="00B0521C" w:rsidRPr="00B0521C" w:rsidRDefault="00B0521C" w:rsidP="00B0521C">
      <w:pPr>
        <w:pStyle w:val="ListParagraph"/>
        <w:numPr>
          <w:ilvl w:val="0"/>
          <w:numId w:val="19"/>
        </w:numPr>
        <w:rPr>
          <w:rFonts w:cstheme="minorHAnsi"/>
          <w:color w:val="171717" w:themeColor="background2" w:themeShade="1A"/>
          <w:lang w:val="en-IN"/>
        </w:rPr>
      </w:pPr>
      <w:r w:rsidRPr="00B0521C">
        <w:rPr>
          <w:rFonts w:cstheme="minorHAnsi"/>
          <w:color w:val="171717" w:themeColor="background2" w:themeShade="1A"/>
          <w:lang w:val="en-IN"/>
        </w:rPr>
        <w:t xml:space="preserve">Header (Top bar) </w:t>
      </w:r>
    </w:p>
    <w:p w14:paraId="26C4E64A" w14:textId="38FF6D3E" w:rsidR="00B0521C" w:rsidRPr="00B0521C" w:rsidRDefault="00B0521C" w:rsidP="00B0521C">
      <w:pPr>
        <w:pStyle w:val="ListParagraph"/>
        <w:numPr>
          <w:ilvl w:val="0"/>
          <w:numId w:val="19"/>
        </w:numPr>
        <w:rPr>
          <w:rFonts w:cstheme="minorHAnsi"/>
          <w:color w:val="171717" w:themeColor="background2" w:themeShade="1A"/>
          <w:lang w:val="en-IN"/>
        </w:rPr>
      </w:pPr>
      <w:r w:rsidRPr="00B0521C">
        <w:rPr>
          <w:rFonts w:cstheme="minorHAnsi"/>
          <w:color w:val="171717" w:themeColor="background2" w:themeShade="1A"/>
          <w:lang w:val="en-IN"/>
        </w:rPr>
        <w:t xml:space="preserve">Sidebar (Navigation menu) </w:t>
      </w:r>
    </w:p>
    <w:p w14:paraId="4D490264" w14:textId="7DC99253" w:rsidR="00B0521C" w:rsidRPr="00B0521C" w:rsidRDefault="00B0521C" w:rsidP="00B0521C">
      <w:pPr>
        <w:pStyle w:val="ListParagraph"/>
        <w:numPr>
          <w:ilvl w:val="0"/>
          <w:numId w:val="19"/>
        </w:numPr>
        <w:rPr>
          <w:rFonts w:cstheme="minorHAnsi"/>
          <w:color w:val="171717" w:themeColor="background2" w:themeShade="1A"/>
        </w:rPr>
      </w:pPr>
      <w:r w:rsidRPr="00B0521C">
        <w:rPr>
          <w:rFonts w:cstheme="minorHAnsi"/>
          <w:color w:val="171717" w:themeColor="background2" w:themeShade="1A"/>
          <w:lang w:val="en-IN"/>
        </w:rPr>
        <w:t>Main Content Area</w:t>
      </w:r>
    </w:p>
    <w:p w14:paraId="74EB9C70" w14:textId="69A72149" w:rsidR="003178D1" w:rsidRDefault="003178D1" w:rsidP="00455D3A">
      <w:pPr>
        <w:rPr>
          <w:rFonts w:asciiTheme="majorHAnsi" w:hAnsiTheme="majorHAnsi" w:cstheme="majorHAnsi"/>
          <w:b/>
          <w:bCs/>
          <w:color w:val="2E74B5" w:themeColor="accent1" w:themeShade="BF"/>
          <w:sz w:val="48"/>
          <w:szCs w:val="48"/>
          <w:u w:val="single"/>
        </w:rPr>
      </w:pPr>
      <w:r w:rsidRPr="003178D1">
        <w:rPr>
          <w:rFonts w:asciiTheme="majorHAnsi" w:hAnsiTheme="majorHAnsi" w:cstheme="majorHAnsi"/>
          <w:b/>
          <w:bCs/>
          <w:color w:val="2E74B5" w:themeColor="accent1" w:themeShade="BF"/>
          <w:sz w:val="48"/>
          <w:szCs w:val="48"/>
          <w:u w:val="single"/>
        </w:rPr>
        <w:t>Requirements</w:t>
      </w:r>
    </w:p>
    <w:p w14:paraId="30DEE199" w14:textId="3531CD9B" w:rsidR="003178D1" w:rsidRPr="003178D1" w:rsidRDefault="003178D1" w:rsidP="003178D1">
      <w:pPr>
        <w:rPr>
          <w:lang w:val="en-IN"/>
        </w:rPr>
      </w:pPr>
      <w:r w:rsidRPr="003178D1">
        <w:rPr>
          <w:b/>
          <w:bCs/>
          <w:lang w:val="en-IN"/>
        </w:rPr>
        <w:t xml:space="preserve">1.  </w:t>
      </w:r>
      <w:r w:rsidR="00E06832" w:rsidRPr="00E06832">
        <w:rPr>
          <w:b/>
          <w:bCs/>
        </w:rPr>
        <w:t>Header (Top Navigation Bar)</w:t>
      </w:r>
      <w:r w:rsidR="00E06832">
        <w:rPr>
          <w:b/>
          <w:bCs/>
        </w:rPr>
        <w:t xml:space="preserve"> </w:t>
      </w:r>
      <w:r w:rsidRPr="003178D1">
        <w:rPr>
          <w:lang w:val="en-IN"/>
        </w:rPr>
        <w:t>Include the following:</w:t>
      </w:r>
    </w:p>
    <w:p w14:paraId="78A5F8EF" w14:textId="2890D50A" w:rsidR="00E06832" w:rsidRPr="00E06832" w:rsidRDefault="00E06832" w:rsidP="00E06832">
      <w:pPr>
        <w:pStyle w:val="ListParagraph"/>
        <w:numPr>
          <w:ilvl w:val="0"/>
          <w:numId w:val="19"/>
        </w:numPr>
        <w:rPr>
          <w:lang w:val="en-IN"/>
        </w:rPr>
      </w:pPr>
      <w:r w:rsidRPr="00E06832">
        <w:rPr>
          <w:lang w:val="en-IN"/>
        </w:rPr>
        <w:t xml:space="preserve">Logo / Title (left side) </w:t>
      </w:r>
    </w:p>
    <w:p w14:paraId="377CB1A7" w14:textId="7759742B" w:rsidR="003178D1" w:rsidRDefault="00E06832" w:rsidP="00E06832">
      <w:pPr>
        <w:pStyle w:val="ListParagraph"/>
        <w:numPr>
          <w:ilvl w:val="0"/>
          <w:numId w:val="19"/>
        </w:numPr>
        <w:rPr>
          <w:lang w:val="en-IN"/>
        </w:rPr>
      </w:pPr>
      <w:r w:rsidRPr="00E06832">
        <w:rPr>
          <w:lang w:val="en-IN"/>
        </w:rPr>
        <w:t>Username</w:t>
      </w:r>
      <w:r w:rsidRPr="00E06832">
        <w:rPr>
          <w:lang w:val="en-IN"/>
        </w:rPr>
        <w:t xml:space="preserve"> or profile icon (right side)</w:t>
      </w:r>
    </w:p>
    <w:p w14:paraId="004000D8" w14:textId="77777777" w:rsidR="00E06832" w:rsidRPr="00E06832" w:rsidRDefault="00E06832" w:rsidP="00E06832">
      <w:pPr>
        <w:ind w:left="360"/>
        <w:rPr>
          <w:lang w:val="en-IN"/>
        </w:rPr>
      </w:pPr>
    </w:p>
    <w:p w14:paraId="6C3AED93" w14:textId="77777777" w:rsidR="00E06832" w:rsidRDefault="003178D1" w:rsidP="003178D1">
      <w:pPr>
        <w:rPr>
          <w:b/>
          <w:bCs/>
        </w:rPr>
      </w:pPr>
      <w:r w:rsidRPr="003178D1">
        <w:rPr>
          <w:b/>
          <w:bCs/>
          <w:lang w:val="en-IN"/>
        </w:rPr>
        <w:t xml:space="preserve">2.  </w:t>
      </w:r>
      <w:r w:rsidR="00E06832" w:rsidRPr="00E06832">
        <w:rPr>
          <w:b/>
          <w:bCs/>
        </w:rPr>
        <w:t>Sidebar (Navigation Menu)</w:t>
      </w:r>
    </w:p>
    <w:p w14:paraId="0E8A5857" w14:textId="3F3524D2" w:rsidR="00E06832" w:rsidRPr="00E06832" w:rsidRDefault="00E06832" w:rsidP="00E06832">
      <w:pPr>
        <w:pStyle w:val="ListParagraph"/>
        <w:numPr>
          <w:ilvl w:val="0"/>
          <w:numId w:val="19"/>
        </w:numPr>
        <w:rPr>
          <w:lang w:val="en-IN"/>
        </w:rPr>
      </w:pPr>
      <w:r w:rsidRPr="00E06832">
        <w:rPr>
          <w:lang w:val="en-IN"/>
        </w:rPr>
        <w:t xml:space="preserve">Vertical menu on left side </w:t>
      </w:r>
    </w:p>
    <w:p w14:paraId="6C6BB6BA" w14:textId="18B08B9A" w:rsidR="00E06832" w:rsidRPr="00E06832" w:rsidRDefault="00E06832" w:rsidP="00E06832">
      <w:pPr>
        <w:pStyle w:val="ListParagraph"/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t xml:space="preserve">At least 5 menu items: </w:t>
      </w:r>
    </w:p>
    <w:p w14:paraId="7B4DF574" w14:textId="77777777" w:rsidR="00E06832" w:rsidRPr="00E06832" w:rsidRDefault="00E06832" w:rsidP="00E06832">
      <w:pPr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t xml:space="preserve">Dashboard </w:t>
      </w:r>
    </w:p>
    <w:p w14:paraId="78CE54F4" w14:textId="77777777" w:rsidR="00E06832" w:rsidRPr="00E06832" w:rsidRDefault="00E06832" w:rsidP="00E06832">
      <w:pPr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t xml:space="preserve">Users </w:t>
      </w:r>
    </w:p>
    <w:p w14:paraId="1E9E118C" w14:textId="77777777" w:rsidR="00E06832" w:rsidRPr="00E06832" w:rsidRDefault="00E06832" w:rsidP="00E06832">
      <w:pPr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t xml:space="preserve">Reports </w:t>
      </w:r>
    </w:p>
    <w:p w14:paraId="3113F9E8" w14:textId="77777777" w:rsidR="00E06832" w:rsidRPr="00E06832" w:rsidRDefault="00E06832" w:rsidP="00E06832">
      <w:pPr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lastRenderedPageBreak/>
        <w:t xml:space="preserve">Settings </w:t>
      </w:r>
    </w:p>
    <w:p w14:paraId="66670F26" w14:textId="77777777" w:rsidR="00E06832" w:rsidRPr="00E06832" w:rsidRDefault="00E06832" w:rsidP="00E06832">
      <w:pPr>
        <w:numPr>
          <w:ilvl w:val="0"/>
          <w:numId w:val="27"/>
        </w:numPr>
        <w:rPr>
          <w:lang w:val="en-IN"/>
        </w:rPr>
      </w:pPr>
      <w:r w:rsidRPr="00E06832">
        <w:rPr>
          <w:lang w:val="en-IN"/>
        </w:rPr>
        <w:t>Logout</w:t>
      </w:r>
    </w:p>
    <w:p w14:paraId="33109736" w14:textId="77777777" w:rsidR="003178D1" w:rsidRDefault="003178D1" w:rsidP="00455D3A"/>
    <w:p w14:paraId="0588B838" w14:textId="77777777" w:rsidR="00E06832" w:rsidRDefault="003178D1" w:rsidP="003178D1">
      <w:pPr>
        <w:rPr>
          <w:b/>
          <w:bCs/>
        </w:rPr>
      </w:pPr>
      <w:r w:rsidRPr="003178D1">
        <w:rPr>
          <w:b/>
          <w:bCs/>
          <w:lang w:val="en-IN"/>
        </w:rPr>
        <w:t xml:space="preserve">3. </w:t>
      </w:r>
      <w:r>
        <w:rPr>
          <w:rFonts w:ascii="Segoe UI Symbol" w:hAnsi="Segoe UI Symbol" w:cs="Segoe UI Symbol"/>
          <w:b/>
          <w:bCs/>
          <w:lang w:val="en-IN"/>
        </w:rPr>
        <w:t xml:space="preserve"> </w:t>
      </w:r>
      <w:r w:rsidR="00E06832" w:rsidRPr="00E06832">
        <w:rPr>
          <w:b/>
          <w:bCs/>
        </w:rPr>
        <w:t>Main Content Area</w:t>
      </w:r>
    </w:p>
    <w:p w14:paraId="7B185395" w14:textId="38291738" w:rsidR="00E06832" w:rsidRPr="00E06832" w:rsidRDefault="00E06832" w:rsidP="00E06832">
      <w:pPr>
        <w:pStyle w:val="ListParagraph"/>
        <w:numPr>
          <w:ilvl w:val="0"/>
          <w:numId w:val="19"/>
        </w:numPr>
        <w:rPr>
          <w:lang w:val="en-IN"/>
        </w:rPr>
      </w:pPr>
      <w:r w:rsidRPr="00E06832">
        <w:rPr>
          <w:lang w:val="en-IN"/>
        </w:rPr>
        <w:t xml:space="preserve">Page title (e.g., Dashboard) </w:t>
      </w:r>
    </w:p>
    <w:p w14:paraId="3E650256" w14:textId="1DB00E69" w:rsidR="00E06832" w:rsidRDefault="00E06832" w:rsidP="00E06832">
      <w:pPr>
        <w:pStyle w:val="ListParagraph"/>
        <w:numPr>
          <w:ilvl w:val="0"/>
          <w:numId w:val="19"/>
        </w:numPr>
        <w:rPr>
          <w:lang w:val="en-IN"/>
        </w:rPr>
      </w:pPr>
      <w:r w:rsidRPr="00E06832">
        <w:rPr>
          <w:lang w:val="en-IN"/>
        </w:rPr>
        <w:t>2–4 content cards</w:t>
      </w:r>
    </w:p>
    <w:p w14:paraId="6CE22420" w14:textId="77777777" w:rsidR="00E06832" w:rsidRPr="00E06832" w:rsidRDefault="00E06832" w:rsidP="00E06832">
      <w:pPr>
        <w:pStyle w:val="ListParagraph"/>
        <w:rPr>
          <w:lang w:val="en-IN"/>
        </w:rPr>
      </w:pPr>
    </w:p>
    <w:p w14:paraId="5065E75D" w14:textId="2703CFE6" w:rsidR="003178D1" w:rsidRPr="003178D1" w:rsidRDefault="003178D1" w:rsidP="003178D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3178D1">
        <w:rPr>
          <w:b/>
          <w:bCs/>
          <w:lang w:val="en-IN"/>
        </w:rPr>
        <w:t>Design Requirements</w:t>
      </w:r>
    </w:p>
    <w:p w14:paraId="7069A9AF" w14:textId="77777777" w:rsidR="003178D1" w:rsidRPr="003178D1" w:rsidRDefault="003178D1" w:rsidP="003178D1">
      <w:pPr>
        <w:rPr>
          <w:lang w:val="en-IN"/>
        </w:rPr>
      </w:pPr>
      <w:r w:rsidRPr="003178D1">
        <w:rPr>
          <w:lang w:val="en-IN"/>
        </w:rPr>
        <w:t>Students must apply CSS styling:</w:t>
      </w:r>
    </w:p>
    <w:p w14:paraId="209F82AE" w14:textId="28589DCD" w:rsidR="003178D1" w:rsidRPr="003178D1" w:rsidRDefault="003178D1" w:rsidP="003178D1">
      <w:pPr>
        <w:numPr>
          <w:ilvl w:val="0"/>
          <w:numId w:val="23"/>
        </w:numPr>
        <w:rPr>
          <w:lang w:val="en-IN"/>
        </w:rPr>
      </w:pPr>
      <w:r w:rsidRPr="003178D1">
        <w:rPr>
          <w:lang w:val="en-IN"/>
        </w:rPr>
        <w:t xml:space="preserve">Use </w:t>
      </w:r>
      <w:r w:rsidRPr="003178D1">
        <w:rPr>
          <w:b/>
          <w:bCs/>
          <w:lang w:val="en-IN"/>
        </w:rPr>
        <w:t xml:space="preserve">background </w:t>
      </w:r>
      <w:r w:rsidRPr="003178D1">
        <w:rPr>
          <w:b/>
          <w:bCs/>
          <w:lang w:val="en-IN"/>
        </w:rPr>
        <w:t>colour</w:t>
      </w:r>
      <w:r w:rsidRPr="003178D1">
        <w:rPr>
          <w:b/>
          <w:bCs/>
          <w:lang w:val="en-IN"/>
        </w:rPr>
        <w:t xml:space="preserve"> or gradient</w:t>
      </w:r>
      <w:r w:rsidRPr="003178D1">
        <w:rPr>
          <w:lang w:val="en-IN"/>
        </w:rPr>
        <w:t xml:space="preserve"> </w:t>
      </w:r>
    </w:p>
    <w:p w14:paraId="22651A77" w14:textId="77777777" w:rsidR="003178D1" w:rsidRPr="003178D1" w:rsidRDefault="003178D1" w:rsidP="003178D1">
      <w:pPr>
        <w:numPr>
          <w:ilvl w:val="0"/>
          <w:numId w:val="23"/>
        </w:numPr>
        <w:rPr>
          <w:lang w:val="en-IN"/>
        </w:rPr>
      </w:pPr>
      <w:r w:rsidRPr="003178D1">
        <w:rPr>
          <w:lang w:val="en-IN"/>
        </w:rPr>
        <w:t xml:space="preserve">Add </w:t>
      </w:r>
      <w:r w:rsidRPr="003178D1">
        <w:rPr>
          <w:b/>
          <w:bCs/>
          <w:lang w:val="en-IN"/>
        </w:rPr>
        <w:t>box shadow</w:t>
      </w:r>
      <w:r w:rsidRPr="003178D1">
        <w:rPr>
          <w:lang w:val="en-IN"/>
        </w:rPr>
        <w:t xml:space="preserve"> for card layout </w:t>
      </w:r>
    </w:p>
    <w:p w14:paraId="1BB50520" w14:textId="77777777" w:rsidR="003178D1" w:rsidRPr="003178D1" w:rsidRDefault="003178D1" w:rsidP="003178D1">
      <w:pPr>
        <w:numPr>
          <w:ilvl w:val="0"/>
          <w:numId w:val="23"/>
        </w:numPr>
        <w:rPr>
          <w:lang w:val="en-IN"/>
        </w:rPr>
      </w:pPr>
      <w:r w:rsidRPr="003178D1">
        <w:rPr>
          <w:lang w:val="en-IN"/>
        </w:rPr>
        <w:t xml:space="preserve">Use </w:t>
      </w:r>
      <w:r w:rsidRPr="003178D1">
        <w:rPr>
          <w:b/>
          <w:bCs/>
          <w:lang w:val="en-IN"/>
        </w:rPr>
        <w:t>padding and margin</w:t>
      </w:r>
      <w:r w:rsidRPr="003178D1">
        <w:rPr>
          <w:lang w:val="en-IN"/>
        </w:rPr>
        <w:t xml:space="preserve"> properly </w:t>
      </w:r>
    </w:p>
    <w:p w14:paraId="0A925174" w14:textId="77777777" w:rsidR="003178D1" w:rsidRPr="003178D1" w:rsidRDefault="003178D1" w:rsidP="003178D1">
      <w:pPr>
        <w:numPr>
          <w:ilvl w:val="0"/>
          <w:numId w:val="23"/>
        </w:numPr>
        <w:rPr>
          <w:lang w:val="en-IN"/>
        </w:rPr>
      </w:pPr>
      <w:r w:rsidRPr="003178D1">
        <w:rPr>
          <w:lang w:val="en-IN"/>
        </w:rPr>
        <w:t xml:space="preserve">Apply </w:t>
      </w:r>
      <w:r w:rsidRPr="003178D1">
        <w:rPr>
          <w:b/>
          <w:bCs/>
          <w:lang w:val="en-IN"/>
        </w:rPr>
        <w:t>border-radius</w:t>
      </w:r>
      <w:r w:rsidRPr="003178D1">
        <w:rPr>
          <w:lang w:val="en-IN"/>
        </w:rPr>
        <w:t xml:space="preserve"> for smooth UI </w:t>
      </w:r>
    </w:p>
    <w:p w14:paraId="2A4B84CA" w14:textId="61E6E219" w:rsidR="003178D1" w:rsidRPr="003178D1" w:rsidRDefault="003178D1" w:rsidP="003178D1">
      <w:pPr>
        <w:numPr>
          <w:ilvl w:val="0"/>
          <w:numId w:val="23"/>
        </w:numPr>
        <w:rPr>
          <w:lang w:val="en-IN"/>
        </w:rPr>
      </w:pPr>
      <w:r w:rsidRPr="003178D1">
        <w:rPr>
          <w:lang w:val="en-IN"/>
        </w:rPr>
        <w:t>Centre</w:t>
      </w:r>
      <w:r w:rsidRPr="003178D1">
        <w:rPr>
          <w:lang w:val="en-IN"/>
        </w:rPr>
        <w:t xml:space="preserve"> the content on the page </w:t>
      </w:r>
    </w:p>
    <w:p w14:paraId="5130A7CB" w14:textId="77777777" w:rsidR="003178D1" w:rsidRDefault="003178D1" w:rsidP="00455D3A"/>
    <w:p w14:paraId="5B75F481" w14:textId="6E9DF107" w:rsidR="003178D1" w:rsidRPr="003178D1" w:rsidRDefault="003178D1" w:rsidP="003178D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5. </w:t>
      </w:r>
      <w:r w:rsidRPr="003178D1">
        <w:rPr>
          <w:b/>
          <w:bCs/>
          <w:lang w:val="en-IN"/>
        </w:rPr>
        <w:t>Technical Constraints</w:t>
      </w:r>
    </w:p>
    <w:p w14:paraId="5731EB94" w14:textId="77777777" w:rsidR="003178D1" w:rsidRPr="003178D1" w:rsidRDefault="003178D1" w:rsidP="003178D1">
      <w:pPr>
        <w:numPr>
          <w:ilvl w:val="0"/>
          <w:numId w:val="24"/>
        </w:numPr>
        <w:rPr>
          <w:lang w:val="en-IN"/>
        </w:rPr>
      </w:pPr>
      <w:r w:rsidRPr="003178D1">
        <w:rPr>
          <w:lang w:val="en-IN"/>
        </w:rPr>
        <w:t xml:space="preserve">Use only </w:t>
      </w:r>
      <w:r w:rsidRPr="003178D1">
        <w:rPr>
          <w:b/>
          <w:bCs/>
          <w:lang w:val="en-IN"/>
        </w:rPr>
        <w:t>HTML5 + CSS3</w:t>
      </w:r>
      <w:r w:rsidRPr="003178D1">
        <w:rPr>
          <w:lang w:val="en-IN"/>
        </w:rPr>
        <w:t xml:space="preserve"> </w:t>
      </w:r>
    </w:p>
    <w:p w14:paraId="31277597" w14:textId="126A4D0F" w:rsidR="003178D1" w:rsidRPr="003178D1" w:rsidRDefault="000A3ECF" w:rsidP="003178D1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U</w:t>
      </w:r>
      <w:r w:rsidR="003178D1" w:rsidRPr="003178D1">
        <w:rPr>
          <w:lang w:val="en-IN"/>
        </w:rPr>
        <w:t xml:space="preserve">se frameworks (Bootstrap, Tailwind, etc.) </w:t>
      </w:r>
    </w:p>
    <w:p w14:paraId="51D7001D" w14:textId="004859C9" w:rsidR="003178D1" w:rsidRDefault="003178D1" w:rsidP="003178D1">
      <w:pPr>
        <w:numPr>
          <w:ilvl w:val="0"/>
          <w:numId w:val="24"/>
        </w:numPr>
        <w:rPr>
          <w:lang w:val="en-IN"/>
        </w:rPr>
      </w:pPr>
      <w:r w:rsidRPr="003178D1">
        <w:rPr>
          <w:lang w:val="en-IN"/>
        </w:rPr>
        <w:t xml:space="preserve">Use </w:t>
      </w:r>
      <w:r w:rsidRPr="003178D1">
        <w:rPr>
          <w:b/>
          <w:bCs/>
          <w:lang w:val="en-IN"/>
        </w:rPr>
        <w:t>semantic HTML tags</w:t>
      </w:r>
      <w:r w:rsidRPr="003178D1">
        <w:rPr>
          <w:lang w:val="en-IN"/>
        </w:rPr>
        <w:t xml:space="preserve"> where possible</w:t>
      </w:r>
    </w:p>
    <w:p w14:paraId="33207C2B" w14:textId="77777777" w:rsidR="003178D1" w:rsidRPr="003178D1" w:rsidRDefault="003178D1" w:rsidP="003178D1">
      <w:pPr>
        <w:ind w:left="720"/>
        <w:rPr>
          <w:lang w:val="en-IN"/>
        </w:rPr>
      </w:pPr>
    </w:p>
    <w:p w14:paraId="60C42922" w14:textId="77777777" w:rsidR="003178D1" w:rsidRDefault="003178D1" w:rsidP="003178D1">
      <w:pPr>
        <w:rPr>
          <w:b/>
          <w:bCs/>
          <w:lang w:val="en-IN"/>
        </w:rPr>
      </w:pPr>
    </w:p>
    <w:p w14:paraId="73A5DCF0" w14:textId="72A93787" w:rsidR="003178D1" w:rsidRPr="003178D1" w:rsidRDefault="003178D1" w:rsidP="003178D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3178D1">
        <w:rPr>
          <w:b/>
          <w:bCs/>
          <w:lang w:val="en-IN"/>
        </w:rPr>
        <w:t>Submission Guidelines</w:t>
      </w:r>
    </w:p>
    <w:p w14:paraId="3D19DAB3" w14:textId="77777777" w:rsidR="003178D1" w:rsidRPr="003178D1" w:rsidRDefault="003178D1" w:rsidP="003178D1">
      <w:pPr>
        <w:numPr>
          <w:ilvl w:val="0"/>
          <w:numId w:val="25"/>
        </w:numPr>
        <w:rPr>
          <w:lang w:val="en-IN"/>
        </w:rPr>
      </w:pPr>
      <w:r w:rsidRPr="003178D1">
        <w:rPr>
          <w:lang w:val="en-IN"/>
        </w:rPr>
        <w:t xml:space="preserve">Submit a .zip folder containing: </w:t>
      </w:r>
    </w:p>
    <w:p w14:paraId="23E7D414" w14:textId="77777777" w:rsidR="003178D1" w:rsidRPr="003178D1" w:rsidRDefault="003178D1" w:rsidP="003178D1">
      <w:pPr>
        <w:numPr>
          <w:ilvl w:val="1"/>
          <w:numId w:val="25"/>
        </w:numPr>
        <w:rPr>
          <w:lang w:val="en-IN"/>
        </w:rPr>
      </w:pPr>
      <w:r w:rsidRPr="003178D1">
        <w:rPr>
          <w:lang w:val="en-IN"/>
        </w:rPr>
        <w:t xml:space="preserve">index.html </w:t>
      </w:r>
    </w:p>
    <w:p w14:paraId="04743FB7" w14:textId="23693AF7" w:rsidR="007612D9" w:rsidRDefault="003178D1" w:rsidP="007612D9">
      <w:pPr>
        <w:numPr>
          <w:ilvl w:val="1"/>
          <w:numId w:val="25"/>
        </w:numPr>
        <w:rPr>
          <w:lang w:val="en-IN"/>
        </w:rPr>
      </w:pPr>
      <w:r w:rsidRPr="003178D1">
        <w:rPr>
          <w:lang w:val="en-IN"/>
        </w:rPr>
        <w:t xml:space="preserve">style.css </w:t>
      </w:r>
    </w:p>
    <w:p w14:paraId="591BB340" w14:textId="77777777" w:rsidR="007612D9" w:rsidRDefault="007612D9" w:rsidP="007612D9">
      <w:pPr>
        <w:rPr>
          <w:lang w:val="en-IN"/>
        </w:rPr>
      </w:pPr>
    </w:p>
    <w:p w14:paraId="3EDDF0C7" w14:textId="77777777" w:rsidR="007612D9" w:rsidRDefault="007612D9" w:rsidP="007612D9">
      <w:pPr>
        <w:rPr>
          <w:lang w:val="en-IN"/>
        </w:rPr>
      </w:pPr>
    </w:p>
    <w:p w14:paraId="137DCDB1" w14:textId="77777777" w:rsidR="007612D9" w:rsidRDefault="007612D9" w:rsidP="007612D9">
      <w:pPr>
        <w:rPr>
          <w:lang w:val="en-IN"/>
        </w:rPr>
      </w:pPr>
    </w:p>
    <w:p w14:paraId="6FB6C328" w14:textId="0F84E2B5" w:rsidR="007612D9" w:rsidRDefault="007612D9" w:rsidP="007612D9">
      <w:pPr>
        <w:rPr>
          <w:b/>
          <w:bCs/>
          <w:lang w:val="en-IN"/>
        </w:rPr>
      </w:pPr>
      <w:r w:rsidRPr="007612D9">
        <w:rPr>
          <w:b/>
          <w:bCs/>
          <w:lang w:val="en-IN"/>
        </w:rPr>
        <w:lastRenderedPageBreak/>
        <w:t>Reference Images</w:t>
      </w:r>
    </w:p>
    <w:p w14:paraId="49C9C536" w14:textId="6BE430A0" w:rsidR="007612D9" w:rsidRPr="007612D9" w:rsidRDefault="007612D9" w:rsidP="007612D9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2C2A5BCB" wp14:editId="0F50DC24">
            <wp:extent cx="5806440" cy="3870960"/>
            <wp:effectExtent l="0" t="0" r="3810" b="0"/>
            <wp:docPr id="144790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00472" name="Picture 14479004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2D9" w:rsidRPr="007612D9" w:rsidSect="00DD5358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D725" w14:textId="77777777" w:rsidR="00290E7E" w:rsidRDefault="00290E7E">
      <w:pPr>
        <w:spacing w:line="240" w:lineRule="auto"/>
      </w:pPr>
      <w:r>
        <w:separator/>
      </w:r>
    </w:p>
  </w:endnote>
  <w:endnote w:type="continuationSeparator" w:id="0">
    <w:p w14:paraId="12BC7509" w14:textId="77777777" w:rsidR="00290E7E" w:rsidRDefault="00290E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528C" w14:textId="17349E10" w:rsidR="000A3ECF" w:rsidRDefault="000A3E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A088CE" wp14:editId="7495B5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459105"/>
              <wp:effectExtent l="0" t="0" r="9525" b="0"/>
              <wp:wrapNone/>
              <wp:docPr id="185557861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B51CB" w14:textId="569DD7F9" w:rsidR="000A3ECF" w:rsidRPr="000A3ECF" w:rsidRDefault="000A3ECF" w:rsidP="000A3E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E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088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36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99B51CB" w14:textId="569DD7F9" w:rsidR="000A3ECF" w:rsidRPr="000A3ECF" w:rsidRDefault="000A3ECF" w:rsidP="000A3E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E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F71A" w14:textId="3F60BA42" w:rsidR="000A3ECF" w:rsidRDefault="000A3E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D64998" wp14:editId="2245F54F">
              <wp:simplePos x="914400" y="9315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459105"/>
              <wp:effectExtent l="0" t="0" r="9525" b="0"/>
              <wp:wrapNone/>
              <wp:docPr id="140981946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FF1B9" w14:textId="082925BF" w:rsidR="000A3ECF" w:rsidRPr="000A3ECF" w:rsidRDefault="000A3ECF" w:rsidP="000A3E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E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649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36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83FF1B9" w14:textId="082925BF" w:rsidR="000A3ECF" w:rsidRPr="000A3ECF" w:rsidRDefault="000A3ECF" w:rsidP="000A3E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E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3E4C" w14:textId="403A9024" w:rsidR="000A3ECF" w:rsidRDefault="000A3E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B87C43" wp14:editId="788556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459105"/>
              <wp:effectExtent l="0" t="0" r="9525" b="0"/>
              <wp:wrapNone/>
              <wp:docPr id="115547756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BE4F9" w14:textId="4A8BFDB2" w:rsidR="000A3ECF" w:rsidRPr="000A3ECF" w:rsidRDefault="000A3ECF" w:rsidP="000A3E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E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87C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36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FBE4F9" w14:textId="4A8BFDB2" w:rsidR="000A3ECF" w:rsidRPr="000A3ECF" w:rsidRDefault="000A3ECF" w:rsidP="000A3E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E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3D43B" w14:textId="77777777" w:rsidR="00290E7E" w:rsidRDefault="00290E7E">
      <w:pPr>
        <w:spacing w:line="240" w:lineRule="auto"/>
      </w:pPr>
      <w:r>
        <w:separator/>
      </w:r>
    </w:p>
  </w:footnote>
  <w:footnote w:type="continuationSeparator" w:id="0">
    <w:p w14:paraId="55AF23C2" w14:textId="77777777" w:rsidR="00290E7E" w:rsidRDefault="00290E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7C3AE2"/>
    <w:multiLevelType w:val="multilevel"/>
    <w:tmpl w:val="623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415D6"/>
    <w:multiLevelType w:val="hybridMultilevel"/>
    <w:tmpl w:val="12048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F553C"/>
    <w:multiLevelType w:val="multilevel"/>
    <w:tmpl w:val="511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924C1"/>
    <w:multiLevelType w:val="multilevel"/>
    <w:tmpl w:val="7F8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B790A"/>
    <w:multiLevelType w:val="multilevel"/>
    <w:tmpl w:val="798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D1CAD"/>
    <w:multiLevelType w:val="hybridMultilevel"/>
    <w:tmpl w:val="91E0D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5913D5"/>
    <w:multiLevelType w:val="multilevel"/>
    <w:tmpl w:val="05D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81E34"/>
    <w:multiLevelType w:val="multilevel"/>
    <w:tmpl w:val="EE3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C71B5"/>
    <w:multiLevelType w:val="multilevel"/>
    <w:tmpl w:val="D9F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0" w15:restartNumberingAfterBreak="0">
    <w:nsid w:val="7EBF4146"/>
    <w:multiLevelType w:val="multilevel"/>
    <w:tmpl w:val="D9F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229349">
    <w:abstractNumId w:val="19"/>
  </w:num>
  <w:num w:numId="2" w16cid:durableId="331028429">
    <w:abstractNumId w:val="19"/>
    <w:lvlOverride w:ilvl="0">
      <w:startOverride w:val="1"/>
    </w:lvlOverride>
  </w:num>
  <w:num w:numId="3" w16cid:durableId="752045909">
    <w:abstractNumId w:val="19"/>
  </w:num>
  <w:num w:numId="4" w16cid:durableId="207188005">
    <w:abstractNumId w:val="19"/>
    <w:lvlOverride w:ilvl="0">
      <w:startOverride w:val="1"/>
    </w:lvlOverride>
  </w:num>
  <w:num w:numId="5" w16cid:durableId="869222541">
    <w:abstractNumId w:val="8"/>
  </w:num>
  <w:num w:numId="6" w16cid:durableId="1370379590">
    <w:abstractNumId w:val="19"/>
    <w:lvlOverride w:ilvl="0">
      <w:startOverride w:val="1"/>
    </w:lvlOverride>
  </w:num>
  <w:num w:numId="7" w16cid:durableId="7997359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8043998">
    <w:abstractNumId w:val="9"/>
  </w:num>
  <w:num w:numId="9" w16cid:durableId="5683453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28013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217336">
    <w:abstractNumId w:val="7"/>
  </w:num>
  <w:num w:numId="12" w16cid:durableId="778643288">
    <w:abstractNumId w:val="6"/>
  </w:num>
  <w:num w:numId="13" w16cid:durableId="1075278061">
    <w:abstractNumId w:val="5"/>
  </w:num>
  <w:num w:numId="14" w16cid:durableId="287316781">
    <w:abstractNumId w:val="4"/>
  </w:num>
  <w:num w:numId="15" w16cid:durableId="1965772230">
    <w:abstractNumId w:val="3"/>
  </w:num>
  <w:num w:numId="16" w16cid:durableId="862594023">
    <w:abstractNumId w:val="2"/>
  </w:num>
  <w:num w:numId="17" w16cid:durableId="500969272">
    <w:abstractNumId w:val="1"/>
  </w:num>
  <w:num w:numId="18" w16cid:durableId="885726788">
    <w:abstractNumId w:val="0"/>
  </w:num>
  <w:num w:numId="19" w16cid:durableId="1286886452">
    <w:abstractNumId w:val="11"/>
  </w:num>
  <w:num w:numId="20" w16cid:durableId="1832990761">
    <w:abstractNumId w:val="12"/>
  </w:num>
  <w:num w:numId="21" w16cid:durableId="1929338805">
    <w:abstractNumId w:val="13"/>
  </w:num>
  <w:num w:numId="22" w16cid:durableId="669523516">
    <w:abstractNumId w:val="10"/>
  </w:num>
  <w:num w:numId="23" w16cid:durableId="1708947855">
    <w:abstractNumId w:val="14"/>
  </w:num>
  <w:num w:numId="24" w16cid:durableId="808714445">
    <w:abstractNumId w:val="17"/>
  </w:num>
  <w:num w:numId="25" w16cid:durableId="1053163771">
    <w:abstractNumId w:val="16"/>
  </w:num>
  <w:num w:numId="26" w16cid:durableId="741752167">
    <w:abstractNumId w:val="15"/>
  </w:num>
  <w:num w:numId="27" w16cid:durableId="73820445">
    <w:abstractNumId w:val="18"/>
  </w:num>
  <w:num w:numId="28" w16cid:durableId="20662215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3A"/>
    <w:rsid w:val="00007202"/>
    <w:rsid w:val="000150E9"/>
    <w:rsid w:val="00030E3C"/>
    <w:rsid w:val="00072D27"/>
    <w:rsid w:val="00083C22"/>
    <w:rsid w:val="00086E87"/>
    <w:rsid w:val="000871A8"/>
    <w:rsid w:val="000A036B"/>
    <w:rsid w:val="000A3ECF"/>
    <w:rsid w:val="000D0E4A"/>
    <w:rsid w:val="000F11B9"/>
    <w:rsid w:val="00102341"/>
    <w:rsid w:val="00105960"/>
    <w:rsid w:val="001073CE"/>
    <w:rsid w:val="00121553"/>
    <w:rsid w:val="00124088"/>
    <w:rsid w:val="00131CAB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90E7E"/>
    <w:rsid w:val="002A67C8"/>
    <w:rsid w:val="002B40B7"/>
    <w:rsid w:val="002C5D75"/>
    <w:rsid w:val="00301789"/>
    <w:rsid w:val="003178D1"/>
    <w:rsid w:val="00325194"/>
    <w:rsid w:val="003728E3"/>
    <w:rsid w:val="003962D3"/>
    <w:rsid w:val="003C7D9D"/>
    <w:rsid w:val="003E3A63"/>
    <w:rsid w:val="003E5DAF"/>
    <w:rsid w:val="00455D3A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612D9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0521C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06832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68DE1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8D1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ubhamh\AppData\Local\Microsoft\Office\16.0\DTS\en-IN%7b37D29813-C240-4C97-89EF-5F021B2760CF%7d\%7b243F4D02-2AC1-45FA-8904-8676FFE09294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44eeae5-b396-4051-8b6f-1c467829c16e}" enabled="1" method="Privileged" siteId="{1a2a8cea-6dab-42a4-9146-b7fedb5bcf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{243F4D02-2AC1-45FA-8904-8676FFE09294}TF5517a15e-098e-45ec-8744-ffd85dafa90e959eafb8_win32-b16bad9ff9ca</Template>
  <TotalTime>0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2026-04-01T11:53:00Z</dcterms:created>
  <dcterms:modified xsi:type="dcterms:W3CDTF">2026-04-02T02:10:00Z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lassificationContentMarkingFooterShapeIds">
    <vt:lpwstr>44df3039,6e99e1f8,54082347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Public</vt:lpwstr>
  </property>
</Properties>
</file>